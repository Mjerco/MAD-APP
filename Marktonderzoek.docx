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 xml:space="preserve">Marco van </w:t>
      </w:r>
      <w:proofErr w:type="spellStart"/>
      <w:r w:rsidRPr="00692478">
        <w:rPr>
          <w:lang w:val="en-US"/>
        </w:rPr>
        <w:t>Doeland</w:t>
      </w:r>
      <w:proofErr w:type="spellEnd"/>
      <w:r w:rsidR="002E4B33">
        <w:rPr>
          <w:lang w:val="en-US"/>
        </w:rPr>
        <w:t xml:space="preserve"> </w:t>
      </w:r>
      <w:proofErr w:type="spellStart"/>
      <w:r w:rsidR="002E4B33">
        <w:rPr>
          <w:lang w:val="en-US"/>
        </w:rPr>
        <w:t>en</w:t>
      </w:r>
      <w:proofErr w:type="spellEnd"/>
      <w:r w:rsidR="002E4B33">
        <w:rPr>
          <w:lang w:val="en-US"/>
        </w:rPr>
        <w:t xml:space="preserve">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1D60F6F5" w14:textId="15715791" w:rsidR="00B77098" w:rsidRDefault="00692478">
          <w:pPr>
            <w:pStyle w:val="TOC1"/>
            <w:tabs>
              <w:tab w:val="right" w:leader="dot" w:pos="8630"/>
            </w:tabs>
            <w:rPr>
              <w:rFonts w:eastAsiaTheme="minorEastAsia"/>
              <w:noProof/>
              <w:lang w:val="en-US"/>
            </w:rPr>
          </w:pPr>
          <w:r>
            <w:fldChar w:fldCharType="begin"/>
          </w:r>
          <w:r>
            <w:instrText xml:space="preserve"> TOC \o "1-3" \h \z \u </w:instrText>
          </w:r>
          <w:r>
            <w:fldChar w:fldCharType="separate"/>
          </w:r>
          <w:hyperlink w:anchor="_Toc84074543" w:history="1">
            <w:r w:rsidR="00B77098" w:rsidRPr="00D12DDA">
              <w:rPr>
                <w:rStyle w:val="Hyperlink"/>
                <w:rFonts w:eastAsia="Times New Roman"/>
                <w:noProof/>
              </w:rPr>
              <w:t>Doelgroep</w:t>
            </w:r>
            <w:r w:rsidR="00B77098">
              <w:rPr>
                <w:noProof/>
                <w:webHidden/>
              </w:rPr>
              <w:tab/>
            </w:r>
            <w:r w:rsidR="00B77098">
              <w:rPr>
                <w:noProof/>
                <w:webHidden/>
              </w:rPr>
              <w:fldChar w:fldCharType="begin"/>
            </w:r>
            <w:r w:rsidR="00B77098">
              <w:rPr>
                <w:noProof/>
                <w:webHidden/>
              </w:rPr>
              <w:instrText xml:space="preserve"> PAGEREF _Toc84074543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2BEEE840" w14:textId="10996C28" w:rsidR="00B77098" w:rsidRDefault="004B3CB3">
          <w:pPr>
            <w:pStyle w:val="TOC1"/>
            <w:tabs>
              <w:tab w:val="right" w:leader="dot" w:pos="8630"/>
            </w:tabs>
            <w:rPr>
              <w:rFonts w:eastAsiaTheme="minorEastAsia"/>
              <w:noProof/>
              <w:lang w:val="en-US"/>
            </w:rPr>
          </w:pPr>
          <w:hyperlink w:anchor="_Toc84074544" w:history="1">
            <w:r w:rsidR="00B77098" w:rsidRPr="00D12DDA">
              <w:rPr>
                <w:rStyle w:val="Hyperlink"/>
                <w:noProof/>
              </w:rPr>
              <w:t>Informatie</w:t>
            </w:r>
            <w:r w:rsidR="00B77098">
              <w:rPr>
                <w:noProof/>
                <w:webHidden/>
              </w:rPr>
              <w:tab/>
            </w:r>
            <w:r w:rsidR="00B77098">
              <w:rPr>
                <w:noProof/>
                <w:webHidden/>
              </w:rPr>
              <w:fldChar w:fldCharType="begin"/>
            </w:r>
            <w:r w:rsidR="00B77098">
              <w:rPr>
                <w:noProof/>
                <w:webHidden/>
              </w:rPr>
              <w:instrText xml:space="preserve"> PAGEREF _Toc84074544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0750B186" w14:textId="151CF232" w:rsidR="00B77098" w:rsidRDefault="004B3CB3">
          <w:pPr>
            <w:pStyle w:val="TOC1"/>
            <w:tabs>
              <w:tab w:val="right" w:leader="dot" w:pos="8630"/>
            </w:tabs>
            <w:rPr>
              <w:rFonts w:eastAsiaTheme="minorEastAsia"/>
              <w:noProof/>
              <w:lang w:val="en-US"/>
            </w:rPr>
          </w:pPr>
          <w:hyperlink w:anchor="_Toc84074545" w:history="1">
            <w:r w:rsidR="00B77098" w:rsidRPr="00D12DDA">
              <w:rPr>
                <w:rStyle w:val="Hyperlink"/>
                <w:noProof/>
              </w:rPr>
              <w:t>Probleemvorming</w:t>
            </w:r>
            <w:r w:rsidR="00B77098">
              <w:rPr>
                <w:noProof/>
                <w:webHidden/>
              </w:rPr>
              <w:tab/>
            </w:r>
            <w:r w:rsidR="00B77098">
              <w:rPr>
                <w:noProof/>
                <w:webHidden/>
              </w:rPr>
              <w:fldChar w:fldCharType="begin"/>
            </w:r>
            <w:r w:rsidR="00B77098">
              <w:rPr>
                <w:noProof/>
                <w:webHidden/>
              </w:rPr>
              <w:instrText xml:space="preserve"> PAGEREF _Toc84074545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DB72617" w14:textId="4273CF21" w:rsidR="00B77098" w:rsidRDefault="004B3CB3">
          <w:pPr>
            <w:pStyle w:val="TOC1"/>
            <w:tabs>
              <w:tab w:val="right" w:leader="dot" w:pos="8630"/>
            </w:tabs>
            <w:rPr>
              <w:rFonts w:eastAsiaTheme="minorEastAsia"/>
              <w:noProof/>
              <w:lang w:val="en-US"/>
            </w:rPr>
          </w:pPr>
          <w:hyperlink w:anchor="_Toc84074546" w:history="1">
            <w:r w:rsidR="00B77098" w:rsidRPr="00D12DDA">
              <w:rPr>
                <w:rStyle w:val="Hyperlink"/>
                <w:noProof/>
              </w:rPr>
              <w:t>Verdienmodelen</w:t>
            </w:r>
            <w:r w:rsidR="00B77098">
              <w:rPr>
                <w:noProof/>
                <w:webHidden/>
              </w:rPr>
              <w:tab/>
            </w:r>
            <w:r w:rsidR="00B77098">
              <w:rPr>
                <w:noProof/>
                <w:webHidden/>
              </w:rPr>
              <w:fldChar w:fldCharType="begin"/>
            </w:r>
            <w:r w:rsidR="00B77098">
              <w:rPr>
                <w:noProof/>
                <w:webHidden/>
              </w:rPr>
              <w:instrText xml:space="preserve"> PAGEREF _Toc84074546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63D13FA" w14:textId="675A3499" w:rsidR="00B77098" w:rsidRDefault="004B3CB3">
          <w:pPr>
            <w:pStyle w:val="TOC1"/>
            <w:tabs>
              <w:tab w:val="right" w:leader="dot" w:pos="8630"/>
            </w:tabs>
            <w:rPr>
              <w:rFonts w:eastAsiaTheme="minorEastAsia"/>
              <w:noProof/>
              <w:lang w:val="en-US"/>
            </w:rPr>
          </w:pPr>
          <w:hyperlink w:anchor="_Toc84074547" w:history="1">
            <w:r w:rsidR="00B77098" w:rsidRPr="00D12DDA">
              <w:rPr>
                <w:rStyle w:val="Hyperlink"/>
                <w:noProof/>
              </w:rPr>
              <w:t>Trends</w:t>
            </w:r>
            <w:r w:rsidR="00B77098">
              <w:rPr>
                <w:noProof/>
                <w:webHidden/>
              </w:rPr>
              <w:tab/>
            </w:r>
            <w:r w:rsidR="00B77098">
              <w:rPr>
                <w:noProof/>
                <w:webHidden/>
              </w:rPr>
              <w:fldChar w:fldCharType="begin"/>
            </w:r>
            <w:r w:rsidR="00B77098">
              <w:rPr>
                <w:noProof/>
                <w:webHidden/>
              </w:rPr>
              <w:instrText xml:space="preserve"> PAGEREF _Toc84074547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60342C91" w14:textId="7526A367" w:rsidR="00B77098" w:rsidRDefault="004B3CB3">
          <w:pPr>
            <w:pStyle w:val="TOC1"/>
            <w:tabs>
              <w:tab w:val="right" w:leader="dot" w:pos="8630"/>
            </w:tabs>
            <w:rPr>
              <w:rFonts w:eastAsiaTheme="minorEastAsia"/>
              <w:noProof/>
              <w:lang w:val="en-US"/>
            </w:rPr>
          </w:pPr>
          <w:hyperlink w:anchor="_Toc84074548" w:history="1">
            <w:r w:rsidR="00B77098" w:rsidRPr="00D12DDA">
              <w:rPr>
                <w:rStyle w:val="Hyperlink"/>
                <w:noProof/>
              </w:rPr>
              <w:t>Benchmarking</w:t>
            </w:r>
            <w:r w:rsidR="00B77098">
              <w:rPr>
                <w:noProof/>
                <w:webHidden/>
              </w:rPr>
              <w:tab/>
            </w:r>
            <w:r w:rsidR="00B77098">
              <w:rPr>
                <w:noProof/>
                <w:webHidden/>
              </w:rPr>
              <w:fldChar w:fldCharType="begin"/>
            </w:r>
            <w:r w:rsidR="00B77098">
              <w:rPr>
                <w:noProof/>
                <w:webHidden/>
              </w:rPr>
              <w:instrText xml:space="preserve"> PAGEREF _Toc84074548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4C9EB335" w14:textId="749F2387" w:rsidR="00B77098" w:rsidRDefault="004B3CB3">
          <w:pPr>
            <w:pStyle w:val="TOC1"/>
            <w:tabs>
              <w:tab w:val="right" w:leader="dot" w:pos="8630"/>
            </w:tabs>
            <w:rPr>
              <w:rFonts w:eastAsiaTheme="minorEastAsia"/>
              <w:noProof/>
              <w:lang w:val="en-US"/>
            </w:rPr>
          </w:pPr>
          <w:hyperlink w:anchor="_Toc84074549" w:history="1">
            <w:r w:rsidR="00B77098" w:rsidRPr="00D12DDA">
              <w:rPr>
                <w:rStyle w:val="Hyperlink"/>
                <w:noProof/>
              </w:rPr>
              <w:t>Functionaliteit</w:t>
            </w:r>
            <w:r w:rsidR="00B77098">
              <w:rPr>
                <w:noProof/>
                <w:webHidden/>
              </w:rPr>
              <w:tab/>
            </w:r>
            <w:r w:rsidR="00B77098">
              <w:rPr>
                <w:noProof/>
                <w:webHidden/>
              </w:rPr>
              <w:fldChar w:fldCharType="begin"/>
            </w:r>
            <w:r w:rsidR="00B77098">
              <w:rPr>
                <w:noProof/>
                <w:webHidden/>
              </w:rPr>
              <w:instrText xml:space="preserve"> PAGEREF _Toc84074549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7F4DCDBE" w14:textId="419CA7AA" w:rsidR="00B77098" w:rsidRDefault="004B3CB3">
          <w:pPr>
            <w:pStyle w:val="TOC1"/>
            <w:tabs>
              <w:tab w:val="right" w:leader="dot" w:pos="8630"/>
            </w:tabs>
            <w:rPr>
              <w:rFonts w:eastAsiaTheme="minorEastAsia"/>
              <w:noProof/>
              <w:lang w:val="en-US"/>
            </w:rPr>
          </w:pPr>
          <w:hyperlink w:anchor="_Toc84074550" w:history="1">
            <w:r w:rsidR="00B77098" w:rsidRPr="00D12DDA">
              <w:rPr>
                <w:rStyle w:val="Hyperlink"/>
                <w:noProof/>
              </w:rPr>
              <w:t>Presentatie</w:t>
            </w:r>
            <w:r w:rsidR="00B77098">
              <w:rPr>
                <w:noProof/>
                <w:webHidden/>
              </w:rPr>
              <w:tab/>
            </w:r>
            <w:r w:rsidR="00B77098">
              <w:rPr>
                <w:noProof/>
                <w:webHidden/>
              </w:rPr>
              <w:fldChar w:fldCharType="begin"/>
            </w:r>
            <w:r w:rsidR="00B77098">
              <w:rPr>
                <w:noProof/>
                <w:webHidden/>
              </w:rPr>
              <w:instrText xml:space="preserve"> PAGEREF _Toc84074550 \h </w:instrText>
            </w:r>
            <w:r w:rsidR="00B77098">
              <w:rPr>
                <w:noProof/>
                <w:webHidden/>
              </w:rPr>
            </w:r>
            <w:r w:rsidR="00B77098">
              <w:rPr>
                <w:noProof/>
                <w:webHidden/>
              </w:rPr>
              <w:fldChar w:fldCharType="separate"/>
            </w:r>
            <w:r w:rsidR="00B77098">
              <w:rPr>
                <w:noProof/>
                <w:webHidden/>
              </w:rPr>
              <w:t>3</w:t>
            </w:r>
            <w:r w:rsidR="00B77098">
              <w:rPr>
                <w:noProof/>
                <w:webHidden/>
              </w:rPr>
              <w:fldChar w:fldCharType="end"/>
            </w:r>
          </w:hyperlink>
        </w:p>
        <w:p w14:paraId="546C125C" w14:textId="66DAFBE4" w:rsidR="00692478" w:rsidRPr="00692478" w:rsidRDefault="00692478" w:rsidP="00692478">
          <w:pPr>
            <w:rPr>
              <w:b/>
              <w:bCs/>
              <w:noProof/>
            </w:rPr>
          </w:pPr>
          <w:r>
            <w:rPr>
              <w:b/>
              <w:bCs/>
              <w:noProof/>
            </w:rPr>
            <w:fldChar w:fldCharType="end"/>
          </w:r>
        </w:p>
      </w:sdtContent>
    </w:sdt>
    <w:p w14:paraId="605C8D4D" w14:textId="43C6C579" w:rsidR="002E4B33" w:rsidRDefault="002E4B33" w:rsidP="002E4B33">
      <w:bookmarkStart w:id="5" w:name="_Toc84074543"/>
    </w:p>
    <w:p w14:paraId="3B927F89" w14:textId="5AB28E81" w:rsidR="002E4B33" w:rsidRPr="002E4B33" w:rsidRDefault="002E4B33" w:rsidP="002E4B33"/>
    <w:p w14:paraId="4BF617AE" w14:textId="19CD4CBA" w:rsidR="002E4B33" w:rsidRDefault="002E4B33" w:rsidP="00692478">
      <w:pPr>
        <w:pStyle w:val="Heading1"/>
        <w:rPr>
          <w:rFonts w:eastAsia="Times New Roman"/>
        </w:rPr>
      </w:pPr>
      <w:r>
        <w:rPr>
          <w:rFonts w:eastAsia="Times New Roman"/>
        </w:rPr>
        <w:t>Inleiding</w:t>
      </w:r>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r>
        <w:rPr>
          <w:rFonts w:eastAsia="Times New Roman"/>
        </w:rPr>
        <w:t xml:space="preserve">Probleem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r w:rsidRPr="003D4E71">
        <w:rPr>
          <w:rFonts w:eastAsia="Times New Roman"/>
        </w:rPr>
        <w:t>Doelgroep</w:t>
      </w:r>
      <w:bookmarkEnd w:id="5"/>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6" w:name="_Toc84074544"/>
      <w:r>
        <w:t xml:space="preserve">Relevante </w:t>
      </w:r>
      <w:r w:rsidR="003545FC" w:rsidRPr="003D4E71">
        <w:t>Informatie</w:t>
      </w:r>
      <w:bookmarkEnd w:id="6"/>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r>
        <w:lastRenderedPageBreak/>
        <w:t>Oplossing</w:t>
      </w:r>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7" w:name="_Toc84074545"/>
      <w:r>
        <w:t>Probleemvorming</w:t>
      </w:r>
      <w:bookmarkEnd w:id="7"/>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8" w:name="_Toc84074546"/>
      <w:r w:rsidRPr="003D4E71">
        <w:t>Verdienmodelen</w:t>
      </w:r>
      <w:bookmarkEnd w:id="8"/>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9" w:name="_Toc8407454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9"/>
    </w:p>
    <w:p w14:paraId="238B7152" w14:textId="77777777" w:rsidR="00B102CF" w:rsidRDefault="00B102CF" w:rsidP="00B102CF">
      <w:pPr>
        <w:pStyle w:val="Heading1"/>
      </w:pPr>
    </w:p>
    <w:p w14:paraId="0ACA48E1" w14:textId="12449E35" w:rsidR="00060FD4" w:rsidRDefault="00B102CF" w:rsidP="00B102CF">
      <w:pPr>
        <w:pStyle w:val="Heading1"/>
      </w:pPr>
      <w:bookmarkStart w:id="10" w:name="_Toc8407454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0"/>
    </w:p>
    <w:p w14:paraId="67F96933" w14:textId="03F74A44" w:rsidR="00060FD4" w:rsidRPr="00167EAE" w:rsidRDefault="00060FD4" w:rsidP="00060FD4"/>
    <w:p w14:paraId="692BD317" w14:textId="77777777" w:rsidR="0074542B" w:rsidRDefault="0074542B" w:rsidP="003545FC">
      <w:pPr>
        <w:pStyle w:val="Heading1"/>
      </w:pPr>
    </w:p>
    <w:p w14:paraId="395D3578" w14:textId="608FA2F3" w:rsidR="0074542B" w:rsidRDefault="0074542B" w:rsidP="003545FC">
      <w:pPr>
        <w:pStyle w:val="Heading1"/>
      </w:pPr>
    </w:p>
    <w:p w14:paraId="060BDE34" w14:textId="514E0686" w:rsidR="008C4C2D" w:rsidRDefault="00A30CB9" w:rsidP="003545FC">
      <w:pPr>
        <w:pStyle w:val="Heading1"/>
      </w:pPr>
      <w:r>
        <w:t xml:space="preserve">Feedback </w:t>
      </w:r>
    </w:p>
    <w:p w14:paraId="15B2ACD4" w14:textId="05F61EC0" w:rsidR="008C4C2D" w:rsidRDefault="005D2A87" w:rsidP="008C4C2D">
      <w:hyperlink r:id="rId11" w:history="1">
        <w:r w:rsidRPr="00EE170D">
          <w:rPr>
            <w:rStyle w:val="Hyperlink"/>
          </w:rPr>
          <w:t>https://www.survio.com/survey/d/B3D9A7L9I3C8P5B6N</w:t>
        </w:r>
      </w:hyperlink>
      <w:r>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0C9E11F1" w14:textId="6FB67849" w:rsidR="00692478" w:rsidRDefault="008C4C2D" w:rsidP="003545FC">
      <w:pPr>
        <w:pStyle w:val="Heading1"/>
      </w:pPr>
      <w:r>
        <w:lastRenderedPageBreak/>
        <w:t>Wireframe</w:t>
      </w:r>
    </w:p>
    <w:p w14:paraId="4C56C826" w14:textId="6CE9EA61" w:rsidR="008C4C2D" w:rsidRPr="008C4C2D"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72856D83" w14:textId="0DF6462F" w:rsidR="008C4C2D" w:rsidRPr="008C4C2D" w:rsidRDefault="008C4C2D" w:rsidP="008C4C2D"/>
    <w:sectPr w:rsidR="008C4C2D" w:rsidRPr="008C4C2D">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DF73A" w14:textId="77777777" w:rsidR="004B3CB3" w:rsidRDefault="004B3CB3" w:rsidP="00C6554A">
      <w:pPr>
        <w:spacing w:before="0" w:after="0" w:line="240" w:lineRule="auto"/>
      </w:pPr>
      <w:r>
        <w:separator/>
      </w:r>
    </w:p>
  </w:endnote>
  <w:endnote w:type="continuationSeparator" w:id="0">
    <w:p w14:paraId="65872A8B" w14:textId="77777777" w:rsidR="004B3CB3" w:rsidRDefault="004B3CB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34D6" w14:textId="77777777" w:rsidR="004B3CB3" w:rsidRDefault="004B3CB3" w:rsidP="00C6554A">
      <w:pPr>
        <w:spacing w:before="0" w:after="0" w:line="240" w:lineRule="auto"/>
      </w:pPr>
      <w:r>
        <w:separator/>
      </w:r>
    </w:p>
  </w:footnote>
  <w:footnote w:type="continuationSeparator" w:id="0">
    <w:p w14:paraId="4EF600BF" w14:textId="77777777" w:rsidR="004B3CB3" w:rsidRDefault="004B3CB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E4B33"/>
    <w:rsid w:val="00333D0D"/>
    <w:rsid w:val="003545FC"/>
    <w:rsid w:val="003C4034"/>
    <w:rsid w:val="003D4E71"/>
    <w:rsid w:val="004A41FA"/>
    <w:rsid w:val="004B3CB3"/>
    <w:rsid w:val="004C049F"/>
    <w:rsid w:val="005000E2"/>
    <w:rsid w:val="005D2A87"/>
    <w:rsid w:val="00645B48"/>
    <w:rsid w:val="00692478"/>
    <w:rsid w:val="006A3CE7"/>
    <w:rsid w:val="006C62D9"/>
    <w:rsid w:val="006F5DB9"/>
    <w:rsid w:val="0074542B"/>
    <w:rsid w:val="008C4C2D"/>
    <w:rsid w:val="00905C9E"/>
    <w:rsid w:val="00925B55"/>
    <w:rsid w:val="00A30CB9"/>
    <w:rsid w:val="00A648C1"/>
    <w:rsid w:val="00AC16FD"/>
    <w:rsid w:val="00B102CF"/>
    <w:rsid w:val="00B46B7F"/>
    <w:rsid w:val="00B77098"/>
    <w:rsid w:val="00B808C7"/>
    <w:rsid w:val="00C6554A"/>
    <w:rsid w:val="00CA5C72"/>
    <w:rsid w:val="00D216F7"/>
    <w:rsid w:val="00D74546"/>
    <w:rsid w:val="00ED7C44"/>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257</TotalTime>
  <Pages>6</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18</cp:revision>
  <dcterms:created xsi:type="dcterms:W3CDTF">2021-09-21T08:02:00Z</dcterms:created>
  <dcterms:modified xsi:type="dcterms:W3CDTF">2021-10-26T08:36:00Z</dcterms:modified>
</cp:coreProperties>
</file>