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8437"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482C719" wp14:editId="681CE42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837E9B9" w14:textId="47F4C925" w:rsidR="00C6554A" w:rsidRPr="00D5413C" w:rsidRDefault="00692478" w:rsidP="00692478">
      <w:pPr>
        <w:pStyle w:val="Title"/>
      </w:pPr>
      <w:r>
        <w:t>Marktonderzoek</w:t>
      </w:r>
    </w:p>
    <w:p w14:paraId="640E234A" w14:textId="04D74E82" w:rsidR="00C6554A" w:rsidRPr="00493A8B" w:rsidRDefault="00692478" w:rsidP="00C6554A">
      <w:pPr>
        <w:pStyle w:val="ContactInfo"/>
      </w:pPr>
      <w:r w:rsidRPr="00493A8B">
        <w:t>Marco van Doeland</w:t>
      </w:r>
      <w:r w:rsidR="002E4B33" w:rsidRPr="00493A8B">
        <w:t xml:space="preserve"> en Aron van de Ridder</w:t>
      </w:r>
      <w:r w:rsidR="00C6554A" w:rsidRPr="00493A8B">
        <w:t xml:space="preserve"> | </w:t>
      </w:r>
      <w:r w:rsidRPr="00493A8B">
        <w:t>Mobile Application Design</w:t>
      </w:r>
      <w:r w:rsidR="00C6554A" w:rsidRPr="00493A8B">
        <w:t xml:space="preserve"> | </w:t>
      </w:r>
      <w:r w:rsidRPr="00493A8B">
        <w:t>21 September 2021</w:t>
      </w:r>
      <w:r w:rsidR="00C6554A" w:rsidRPr="00493A8B">
        <w:br w:type="page"/>
      </w:r>
    </w:p>
    <w:sdt>
      <w:sdtPr>
        <w:rPr>
          <w:rFonts w:asciiTheme="minorHAnsi" w:eastAsiaTheme="minorHAnsi" w:hAnsiTheme="minorHAnsi" w:cstheme="minorBidi"/>
          <w:color w:val="595959" w:themeColor="text1" w:themeTint="A6"/>
          <w:sz w:val="22"/>
          <w:szCs w:val="22"/>
        </w:rPr>
        <w:id w:val="1386452863"/>
        <w:docPartObj>
          <w:docPartGallery w:val="Table of Contents"/>
          <w:docPartUnique/>
        </w:docPartObj>
      </w:sdtPr>
      <w:sdtEndPr>
        <w:rPr>
          <w:b/>
          <w:bCs/>
          <w:noProof/>
        </w:rPr>
      </w:sdtEndPr>
      <w:sdtContent>
        <w:p w14:paraId="4E30A116" w14:textId="77777777" w:rsidR="00692478" w:rsidRDefault="00692478" w:rsidP="00692478">
          <w:pPr>
            <w:pStyle w:val="TOCHeading"/>
          </w:pPr>
          <w:r>
            <w:t>Contents</w:t>
          </w:r>
        </w:p>
        <w:p w14:paraId="79D024D6" w14:textId="3D80C8C9" w:rsidR="00774ED2" w:rsidRDefault="00692478">
          <w:pPr>
            <w:pStyle w:val="TOC1"/>
            <w:tabs>
              <w:tab w:val="right" w:leader="dot" w:pos="8630"/>
            </w:tabs>
            <w:rPr>
              <w:rFonts w:eastAsiaTheme="minorEastAsia"/>
              <w:noProof/>
              <w:lang w:val="en-GB" w:eastAsia="en-GB"/>
            </w:rPr>
          </w:pPr>
          <w:r>
            <w:fldChar w:fldCharType="begin"/>
          </w:r>
          <w:r>
            <w:instrText xml:space="preserve"> TOC \o "1-3" \h \z \u </w:instrText>
          </w:r>
          <w:r>
            <w:fldChar w:fldCharType="separate"/>
          </w:r>
          <w:hyperlink w:anchor="_Toc86137090" w:history="1">
            <w:r w:rsidR="00774ED2" w:rsidRPr="00AC3783">
              <w:rPr>
                <w:rStyle w:val="Hyperlink"/>
                <w:rFonts w:eastAsia="Times New Roman"/>
                <w:noProof/>
              </w:rPr>
              <w:t>Inleiding</w:t>
            </w:r>
            <w:r w:rsidR="00774ED2">
              <w:rPr>
                <w:noProof/>
                <w:webHidden/>
              </w:rPr>
              <w:tab/>
            </w:r>
            <w:r w:rsidR="00774ED2">
              <w:rPr>
                <w:noProof/>
                <w:webHidden/>
              </w:rPr>
              <w:fldChar w:fldCharType="begin"/>
            </w:r>
            <w:r w:rsidR="00774ED2">
              <w:rPr>
                <w:noProof/>
                <w:webHidden/>
              </w:rPr>
              <w:instrText xml:space="preserve"> PAGEREF _Toc86137090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412215FC" w14:textId="2FDA70E3" w:rsidR="00774ED2" w:rsidRDefault="00D430A8">
          <w:pPr>
            <w:pStyle w:val="TOC1"/>
            <w:tabs>
              <w:tab w:val="right" w:leader="dot" w:pos="8630"/>
            </w:tabs>
            <w:rPr>
              <w:rFonts w:eastAsiaTheme="minorEastAsia"/>
              <w:noProof/>
              <w:lang w:val="en-GB" w:eastAsia="en-GB"/>
            </w:rPr>
          </w:pPr>
          <w:hyperlink w:anchor="_Toc86137091" w:history="1">
            <w:r w:rsidR="00774ED2" w:rsidRPr="00AC3783">
              <w:rPr>
                <w:rStyle w:val="Hyperlink"/>
                <w:rFonts w:eastAsia="Times New Roman"/>
                <w:noProof/>
              </w:rPr>
              <w:t>Probleem</w:t>
            </w:r>
            <w:r w:rsidR="00774ED2">
              <w:rPr>
                <w:noProof/>
                <w:webHidden/>
              </w:rPr>
              <w:tab/>
            </w:r>
            <w:r w:rsidR="00774ED2">
              <w:rPr>
                <w:noProof/>
                <w:webHidden/>
              </w:rPr>
              <w:fldChar w:fldCharType="begin"/>
            </w:r>
            <w:r w:rsidR="00774ED2">
              <w:rPr>
                <w:noProof/>
                <w:webHidden/>
              </w:rPr>
              <w:instrText xml:space="preserve"> PAGEREF _Toc86137091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53B24248" w14:textId="31AD2EA7" w:rsidR="00774ED2" w:rsidRDefault="00D430A8">
          <w:pPr>
            <w:pStyle w:val="TOC1"/>
            <w:tabs>
              <w:tab w:val="right" w:leader="dot" w:pos="8630"/>
            </w:tabs>
            <w:rPr>
              <w:rFonts w:eastAsiaTheme="minorEastAsia"/>
              <w:noProof/>
              <w:lang w:val="en-GB" w:eastAsia="en-GB"/>
            </w:rPr>
          </w:pPr>
          <w:hyperlink w:anchor="_Toc86137092" w:history="1">
            <w:r w:rsidR="00774ED2" w:rsidRPr="00AC3783">
              <w:rPr>
                <w:rStyle w:val="Hyperlink"/>
                <w:rFonts w:eastAsia="Times New Roman"/>
                <w:noProof/>
              </w:rPr>
              <w:t>Doelgroep</w:t>
            </w:r>
            <w:r w:rsidR="00774ED2">
              <w:rPr>
                <w:noProof/>
                <w:webHidden/>
              </w:rPr>
              <w:tab/>
            </w:r>
            <w:r w:rsidR="00774ED2">
              <w:rPr>
                <w:noProof/>
                <w:webHidden/>
              </w:rPr>
              <w:fldChar w:fldCharType="begin"/>
            </w:r>
            <w:r w:rsidR="00774ED2">
              <w:rPr>
                <w:noProof/>
                <w:webHidden/>
              </w:rPr>
              <w:instrText xml:space="preserve"> PAGEREF _Toc86137092 \h </w:instrText>
            </w:r>
            <w:r w:rsidR="00774ED2">
              <w:rPr>
                <w:noProof/>
                <w:webHidden/>
              </w:rPr>
            </w:r>
            <w:r w:rsidR="00774ED2">
              <w:rPr>
                <w:noProof/>
                <w:webHidden/>
              </w:rPr>
              <w:fldChar w:fldCharType="separate"/>
            </w:r>
            <w:r w:rsidR="00774ED2">
              <w:rPr>
                <w:noProof/>
                <w:webHidden/>
              </w:rPr>
              <w:t>1</w:t>
            </w:r>
            <w:r w:rsidR="00774ED2">
              <w:rPr>
                <w:noProof/>
                <w:webHidden/>
              </w:rPr>
              <w:fldChar w:fldCharType="end"/>
            </w:r>
          </w:hyperlink>
        </w:p>
        <w:p w14:paraId="78A5A6E9" w14:textId="52AC4002" w:rsidR="00774ED2" w:rsidRDefault="00D430A8">
          <w:pPr>
            <w:pStyle w:val="TOC1"/>
            <w:tabs>
              <w:tab w:val="right" w:leader="dot" w:pos="8630"/>
            </w:tabs>
            <w:rPr>
              <w:rFonts w:eastAsiaTheme="minorEastAsia"/>
              <w:noProof/>
              <w:lang w:val="en-GB" w:eastAsia="en-GB"/>
            </w:rPr>
          </w:pPr>
          <w:hyperlink w:anchor="_Toc86137093" w:history="1">
            <w:r w:rsidR="00774ED2" w:rsidRPr="00AC3783">
              <w:rPr>
                <w:rStyle w:val="Hyperlink"/>
                <w:noProof/>
              </w:rPr>
              <w:t>Relevante Informatie</w:t>
            </w:r>
            <w:r w:rsidR="00774ED2">
              <w:rPr>
                <w:noProof/>
                <w:webHidden/>
              </w:rPr>
              <w:tab/>
            </w:r>
            <w:r w:rsidR="00774ED2">
              <w:rPr>
                <w:noProof/>
                <w:webHidden/>
              </w:rPr>
              <w:fldChar w:fldCharType="begin"/>
            </w:r>
            <w:r w:rsidR="00774ED2">
              <w:rPr>
                <w:noProof/>
                <w:webHidden/>
              </w:rPr>
              <w:instrText xml:space="preserve"> PAGEREF _Toc86137093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060121EC" w14:textId="10A34CDE" w:rsidR="00774ED2" w:rsidRDefault="00D430A8">
          <w:pPr>
            <w:pStyle w:val="TOC1"/>
            <w:tabs>
              <w:tab w:val="right" w:leader="dot" w:pos="8630"/>
            </w:tabs>
            <w:rPr>
              <w:rFonts w:eastAsiaTheme="minorEastAsia"/>
              <w:noProof/>
              <w:lang w:val="en-GB" w:eastAsia="en-GB"/>
            </w:rPr>
          </w:pPr>
          <w:hyperlink w:anchor="_Toc86137094" w:history="1">
            <w:r w:rsidR="00774ED2" w:rsidRPr="00AC3783">
              <w:rPr>
                <w:rStyle w:val="Hyperlink"/>
                <w:noProof/>
              </w:rPr>
              <w:t>Oplossing</w:t>
            </w:r>
            <w:r w:rsidR="00774ED2">
              <w:rPr>
                <w:noProof/>
                <w:webHidden/>
              </w:rPr>
              <w:tab/>
            </w:r>
            <w:r w:rsidR="00774ED2">
              <w:rPr>
                <w:noProof/>
                <w:webHidden/>
              </w:rPr>
              <w:fldChar w:fldCharType="begin"/>
            </w:r>
            <w:r w:rsidR="00774ED2">
              <w:rPr>
                <w:noProof/>
                <w:webHidden/>
              </w:rPr>
              <w:instrText xml:space="preserve"> PAGEREF _Toc86137094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747F1626" w14:textId="5F8FB3A0" w:rsidR="00774ED2" w:rsidRDefault="00D430A8">
          <w:pPr>
            <w:pStyle w:val="TOC1"/>
            <w:tabs>
              <w:tab w:val="right" w:leader="dot" w:pos="8630"/>
            </w:tabs>
            <w:rPr>
              <w:rFonts w:eastAsiaTheme="minorEastAsia"/>
              <w:noProof/>
              <w:lang w:val="en-GB" w:eastAsia="en-GB"/>
            </w:rPr>
          </w:pPr>
          <w:hyperlink w:anchor="_Toc86137095" w:history="1">
            <w:r w:rsidR="00774ED2" w:rsidRPr="00AC3783">
              <w:rPr>
                <w:rStyle w:val="Hyperlink"/>
                <w:noProof/>
              </w:rPr>
              <w:t>Probleemvorming</w:t>
            </w:r>
            <w:r w:rsidR="00774ED2">
              <w:rPr>
                <w:noProof/>
                <w:webHidden/>
              </w:rPr>
              <w:tab/>
            </w:r>
            <w:r w:rsidR="00774ED2">
              <w:rPr>
                <w:noProof/>
                <w:webHidden/>
              </w:rPr>
              <w:fldChar w:fldCharType="begin"/>
            </w:r>
            <w:r w:rsidR="00774ED2">
              <w:rPr>
                <w:noProof/>
                <w:webHidden/>
              </w:rPr>
              <w:instrText xml:space="preserve"> PAGEREF _Toc86137095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4A81B195" w14:textId="53FA4F73" w:rsidR="00774ED2" w:rsidRDefault="00D430A8">
          <w:pPr>
            <w:pStyle w:val="TOC1"/>
            <w:tabs>
              <w:tab w:val="right" w:leader="dot" w:pos="8630"/>
            </w:tabs>
            <w:rPr>
              <w:rFonts w:eastAsiaTheme="minorEastAsia"/>
              <w:noProof/>
              <w:lang w:val="en-GB" w:eastAsia="en-GB"/>
            </w:rPr>
          </w:pPr>
          <w:hyperlink w:anchor="_Toc86137096" w:history="1">
            <w:r w:rsidR="00774ED2" w:rsidRPr="00AC3783">
              <w:rPr>
                <w:rStyle w:val="Hyperlink"/>
                <w:noProof/>
              </w:rPr>
              <w:t>Verdienmodelen</w:t>
            </w:r>
            <w:r w:rsidR="00774ED2">
              <w:rPr>
                <w:noProof/>
                <w:webHidden/>
              </w:rPr>
              <w:tab/>
            </w:r>
            <w:r w:rsidR="00774ED2">
              <w:rPr>
                <w:noProof/>
                <w:webHidden/>
              </w:rPr>
              <w:fldChar w:fldCharType="begin"/>
            </w:r>
            <w:r w:rsidR="00774ED2">
              <w:rPr>
                <w:noProof/>
                <w:webHidden/>
              </w:rPr>
              <w:instrText xml:space="preserve"> PAGEREF _Toc86137096 \h </w:instrText>
            </w:r>
            <w:r w:rsidR="00774ED2">
              <w:rPr>
                <w:noProof/>
                <w:webHidden/>
              </w:rPr>
            </w:r>
            <w:r w:rsidR="00774ED2">
              <w:rPr>
                <w:noProof/>
                <w:webHidden/>
              </w:rPr>
              <w:fldChar w:fldCharType="separate"/>
            </w:r>
            <w:r w:rsidR="00774ED2">
              <w:rPr>
                <w:noProof/>
                <w:webHidden/>
              </w:rPr>
              <w:t>2</w:t>
            </w:r>
            <w:r w:rsidR="00774ED2">
              <w:rPr>
                <w:noProof/>
                <w:webHidden/>
              </w:rPr>
              <w:fldChar w:fldCharType="end"/>
            </w:r>
          </w:hyperlink>
        </w:p>
        <w:p w14:paraId="6C866BAE" w14:textId="357C7C94" w:rsidR="00774ED2" w:rsidRDefault="00D430A8">
          <w:pPr>
            <w:pStyle w:val="TOC1"/>
            <w:tabs>
              <w:tab w:val="right" w:leader="dot" w:pos="8630"/>
            </w:tabs>
            <w:rPr>
              <w:rFonts w:eastAsiaTheme="minorEastAsia"/>
              <w:noProof/>
              <w:lang w:val="en-GB" w:eastAsia="en-GB"/>
            </w:rPr>
          </w:pPr>
          <w:hyperlink w:anchor="_Toc86137097" w:history="1">
            <w:r w:rsidR="00774ED2" w:rsidRPr="00AC3783">
              <w:rPr>
                <w:rStyle w:val="Hyperlink"/>
                <w:noProof/>
              </w:rPr>
              <w:t>Trends</w:t>
            </w:r>
            <w:r w:rsidR="00774ED2">
              <w:rPr>
                <w:noProof/>
                <w:webHidden/>
              </w:rPr>
              <w:tab/>
            </w:r>
            <w:r w:rsidR="00774ED2">
              <w:rPr>
                <w:noProof/>
                <w:webHidden/>
              </w:rPr>
              <w:fldChar w:fldCharType="begin"/>
            </w:r>
            <w:r w:rsidR="00774ED2">
              <w:rPr>
                <w:noProof/>
                <w:webHidden/>
              </w:rPr>
              <w:instrText xml:space="preserve"> PAGEREF _Toc86137097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7BDDE825" w14:textId="34936F6F" w:rsidR="00774ED2" w:rsidRDefault="00D430A8">
          <w:pPr>
            <w:pStyle w:val="TOC1"/>
            <w:tabs>
              <w:tab w:val="right" w:leader="dot" w:pos="8630"/>
            </w:tabs>
            <w:rPr>
              <w:rFonts w:eastAsiaTheme="minorEastAsia"/>
              <w:noProof/>
              <w:lang w:val="en-GB" w:eastAsia="en-GB"/>
            </w:rPr>
          </w:pPr>
          <w:hyperlink w:anchor="_Toc86137098" w:history="1">
            <w:r w:rsidR="00774ED2" w:rsidRPr="00AC3783">
              <w:rPr>
                <w:rStyle w:val="Hyperlink"/>
                <w:noProof/>
              </w:rPr>
              <w:t>Benchmarking</w:t>
            </w:r>
            <w:r w:rsidR="00774ED2">
              <w:rPr>
                <w:noProof/>
                <w:webHidden/>
              </w:rPr>
              <w:tab/>
            </w:r>
            <w:r w:rsidR="00774ED2">
              <w:rPr>
                <w:noProof/>
                <w:webHidden/>
              </w:rPr>
              <w:fldChar w:fldCharType="begin"/>
            </w:r>
            <w:r w:rsidR="00774ED2">
              <w:rPr>
                <w:noProof/>
                <w:webHidden/>
              </w:rPr>
              <w:instrText xml:space="preserve"> PAGEREF _Toc86137098 \h </w:instrText>
            </w:r>
            <w:r w:rsidR="00774ED2">
              <w:rPr>
                <w:noProof/>
                <w:webHidden/>
              </w:rPr>
            </w:r>
            <w:r w:rsidR="00774ED2">
              <w:rPr>
                <w:noProof/>
                <w:webHidden/>
              </w:rPr>
              <w:fldChar w:fldCharType="separate"/>
            </w:r>
            <w:r w:rsidR="00774ED2">
              <w:rPr>
                <w:noProof/>
                <w:webHidden/>
              </w:rPr>
              <w:t>3</w:t>
            </w:r>
            <w:r w:rsidR="00774ED2">
              <w:rPr>
                <w:noProof/>
                <w:webHidden/>
              </w:rPr>
              <w:fldChar w:fldCharType="end"/>
            </w:r>
          </w:hyperlink>
        </w:p>
        <w:p w14:paraId="0B1FD00D" w14:textId="5261033E" w:rsidR="00774ED2" w:rsidRDefault="00D430A8">
          <w:pPr>
            <w:pStyle w:val="TOC1"/>
            <w:tabs>
              <w:tab w:val="right" w:leader="dot" w:pos="8630"/>
            </w:tabs>
            <w:rPr>
              <w:rFonts w:eastAsiaTheme="minorEastAsia"/>
              <w:noProof/>
              <w:lang w:val="en-GB" w:eastAsia="en-GB"/>
            </w:rPr>
          </w:pPr>
          <w:hyperlink w:anchor="_Toc86137099" w:history="1">
            <w:r w:rsidR="00774ED2" w:rsidRPr="00AC3783">
              <w:rPr>
                <w:rStyle w:val="Hyperlink"/>
                <w:noProof/>
              </w:rPr>
              <w:t>Feedback</w:t>
            </w:r>
            <w:r w:rsidR="00774ED2">
              <w:rPr>
                <w:noProof/>
                <w:webHidden/>
              </w:rPr>
              <w:tab/>
            </w:r>
            <w:r w:rsidR="00774ED2">
              <w:rPr>
                <w:noProof/>
                <w:webHidden/>
              </w:rPr>
              <w:fldChar w:fldCharType="begin"/>
            </w:r>
            <w:r w:rsidR="00774ED2">
              <w:rPr>
                <w:noProof/>
                <w:webHidden/>
              </w:rPr>
              <w:instrText xml:space="preserve"> PAGEREF _Toc86137099 \h </w:instrText>
            </w:r>
            <w:r w:rsidR="00774ED2">
              <w:rPr>
                <w:noProof/>
                <w:webHidden/>
              </w:rPr>
            </w:r>
            <w:r w:rsidR="00774ED2">
              <w:rPr>
                <w:noProof/>
                <w:webHidden/>
              </w:rPr>
              <w:fldChar w:fldCharType="separate"/>
            </w:r>
            <w:r w:rsidR="00774ED2">
              <w:rPr>
                <w:noProof/>
                <w:webHidden/>
              </w:rPr>
              <w:t>4</w:t>
            </w:r>
            <w:r w:rsidR="00774ED2">
              <w:rPr>
                <w:noProof/>
                <w:webHidden/>
              </w:rPr>
              <w:fldChar w:fldCharType="end"/>
            </w:r>
          </w:hyperlink>
        </w:p>
        <w:p w14:paraId="5E7D38E5" w14:textId="5FB9C494" w:rsidR="00774ED2" w:rsidRDefault="00D430A8">
          <w:pPr>
            <w:pStyle w:val="TOC1"/>
            <w:tabs>
              <w:tab w:val="right" w:leader="dot" w:pos="8630"/>
            </w:tabs>
            <w:rPr>
              <w:rFonts w:eastAsiaTheme="minorEastAsia"/>
              <w:noProof/>
              <w:lang w:val="en-GB" w:eastAsia="en-GB"/>
            </w:rPr>
          </w:pPr>
          <w:hyperlink w:anchor="_Toc86137100" w:history="1">
            <w:r w:rsidR="00774ED2" w:rsidRPr="00AC3783">
              <w:rPr>
                <w:rStyle w:val="Hyperlink"/>
                <w:noProof/>
              </w:rPr>
              <w:t>Wireframe</w:t>
            </w:r>
            <w:r w:rsidR="00774ED2">
              <w:rPr>
                <w:noProof/>
                <w:webHidden/>
              </w:rPr>
              <w:tab/>
            </w:r>
            <w:r w:rsidR="00774ED2">
              <w:rPr>
                <w:noProof/>
                <w:webHidden/>
              </w:rPr>
              <w:fldChar w:fldCharType="begin"/>
            </w:r>
            <w:r w:rsidR="00774ED2">
              <w:rPr>
                <w:noProof/>
                <w:webHidden/>
              </w:rPr>
              <w:instrText xml:space="preserve"> PAGEREF _Toc86137100 \h </w:instrText>
            </w:r>
            <w:r w:rsidR="00774ED2">
              <w:rPr>
                <w:noProof/>
                <w:webHidden/>
              </w:rPr>
            </w:r>
            <w:r w:rsidR="00774ED2">
              <w:rPr>
                <w:noProof/>
                <w:webHidden/>
              </w:rPr>
              <w:fldChar w:fldCharType="separate"/>
            </w:r>
            <w:r w:rsidR="00774ED2">
              <w:rPr>
                <w:noProof/>
                <w:webHidden/>
              </w:rPr>
              <w:t>5</w:t>
            </w:r>
            <w:r w:rsidR="00774ED2">
              <w:rPr>
                <w:noProof/>
                <w:webHidden/>
              </w:rPr>
              <w:fldChar w:fldCharType="end"/>
            </w:r>
          </w:hyperlink>
        </w:p>
        <w:p w14:paraId="546C125C" w14:textId="04FC8F8C" w:rsidR="00692478" w:rsidRPr="00692478" w:rsidRDefault="00692478" w:rsidP="00692478">
          <w:pPr>
            <w:rPr>
              <w:b/>
              <w:bCs/>
              <w:noProof/>
            </w:rPr>
          </w:pPr>
          <w:r>
            <w:rPr>
              <w:b/>
              <w:bCs/>
              <w:noProof/>
            </w:rPr>
            <w:fldChar w:fldCharType="end"/>
          </w:r>
        </w:p>
      </w:sdtContent>
    </w:sdt>
    <w:p w14:paraId="605C8D4D" w14:textId="43C6C579" w:rsidR="002E4B33" w:rsidRDefault="002E4B33" w:rsidP="002E4B33"/>
    <w:p w14:paraId="3B927F89" w14:textId="5AB28E81" w:rsidR="002E4B33" w:rsidRPr="002E4B33" w:rsidRDefault="002E4B33" w:rsidP="002E4B33"/>
    <w:p w14:paraId="4BF617AE" w14:textId="19CD4CBA" w:rsidR="002E4B33" w:rsidRDefault="002E4B33" w:rsidP="00692478">
      <w:pPr>
        <w:pStyle w:val="Heading1"/>
        <w:rPr>
          <w:rFonts w:eastAsia="Times New Roman"/>
        </w:rPr>
      </w:pPr>
      <w:bookmarkStart w:id="5" w:name="_Toc86137090"/>
      <w:r>
        <w:rPr>
          <w:rFonts w:eastAsia="Times New Roman"/>
        </w:rPr>
        <w:t>Inleiding</w:t>
      </w:r>
      <w:bookmarkEnd w:id="5"/>
    </w:p>
    <w:p w14:paraId="74054692" w14:textId="1F29636A" w:rsidR="002E4B33" w:rsidRPr="002E4B33" w:rsidRDefault="00D74546" w:rsidP="002E4B33">
      <w:r>
        <w:t>Wij willen een app maken waar mensen tijd kunnen verdrijven door gewoon een leuk spelletje op hun telefoon te spelen waar ze keuzes kunnen maken</w:t>
      </w:r>
    </w:p>
    <w:p w14:paraId="207AF0DD" w14:textId="27771791" w:rsidR="00FD23BA" w:rsidRDefault="00FD23BA" w:rsidP="00692478">
      <w:pPr>
        <w:pStyle w:val="Heading1"/>
        <w:rPr>
          <w:rFonts w:eastAsia="Times New Roman"/>
        </w:rPr>
      </w:pPr>
      <w:bookmarkStart w:id="6" w:name="_Toc86137091"/>
      <w:r>
        <w:rPr>
          <w:rFonts w:eastAsia="Times New Roman"/>
        </w:rPr>
        <w:t>Probleem</w:t>
      </w:r>
      <w:bookmarkEnd w:id="6"/>
      <w:r>
        <w:rPr>
          <w:rFonts w:eastAsia="Times New Roman"/>
        </w:rPr>
        <w:t xml:space="preserve"> </w:t>
      </w:r>
    </w:p>
    <w:p w14:paraId="1ECFE1E1" w14:textId="40C60BFF" w:rsidR="00FD23BA" w:rsidRPr="00FD23BA" w:rsidRDefault="00FD23BA" w:rsidP="00FD23BA">
      <w:r>
        <w:t>Mensen vervelen zich vaak en vinden het leuk om keuzes te maken, mensen hebben in de trein of in de auto(niet als bestuurder) niks te doen.</w:t>
      </w:r>
    </w:p>
    <w:p w14:paraId="2E7034AA" w14:textId="0828CE31" w:rsidR="00692478" w:rsidRPr="003D4E71" w:rsidRDefault="00692478" w:rsidP="00692478">
      <w:pPr>
        <w:pStyle w:val="Heading1"/>
        <w:rPr>
          <w:rFonts w:eastAsia="Times New Roman"/>
        </w:rPr>
      </w:pPr>
      <w:bookmarkStart w:id="7" w:name="_Toc86137092"/>
      <w:r w:rsidRPr="003D4E71">
        <w:rPr>
          <w:rFonts w:eastAsia="Times New Roman"/>
        </w:rPr>
        <w:t>Doelgroep</w:t>
      </w:r>
      <w:bookmarkEnd w:id="7"/>
    </w:p>
    <w:p w14:paraId="16FB9C73" w14:textId="1ADCEE51" w:rsidR="003C4034" w:rsidRPr="003D4E71" w:rsidRDefault="0015746A" w:rsidP="003C4034">
      <w:r>
        <w:t xml:space="preserve">Wij willen </w:t>
      </w:r>
      <w:r w:rsidR="00B102CF">
        <w:t>ons focussen op kinderen tot ongeveer 13 jaar dit met als reden dat deze groep veel tijd de besteden heeft en deze tegenwoordig vooral veel besteedt achter een tablet of een mobiele telefoon</w:t>
      </w:r>
      <w:r w:rsidR="00B77098">
        <w:t xml:space="preserve"> met als doel om maar tijd te verdrijven en laat dat nou precies zijn wat wij willen leveren met onze story-based game.</w:t>
      </w:r>
    </w:p>
    <w:p w14:paraId="7B1BD73E" w14:textId="3E1B56AD" w:rsidR="002E4B33" w:rsidRDefault="00055B8D" w:rsidP="003545FC">
      <w:pPr>
        <w:pStyle w:val="Heading1"/>
      </w:pPr>
      <w:bookmarkStart w:id="8" w:name="_Toc86137093"/>
      <w:r>
        <w:lastRenderedPageBreak/>
        <w:t xml:space="preserve">Relevante </w:t>
      </w:r>
      <w:r w:rsidR="003545FC" w:rsidRPr="003D4E71">
        <w:t>Informatie</w:t>
      </w:r>
      <w:bookmarkEnd w:id="8"/>
    </w:p>
    <w:p w14:paraId="1E874B30" w14:textId="61982E91" w:rsidR="002E4B33" w:rsidRPr="002E4B33" w:rsidRDefault="00A30CB9" w:rsidP="002E4B33">
      <w:r>
        <w:t xml:space="preserve">Andere bijna hetzelfde apps doen het goed de laatste tijd daarom denken wij dat we hier </w:t>
      </w:r>
      <w:r w:rsidR="00055B8D">
        <w:t>veel bezoekers zouden krijgen andere apps doen het wel met een verhaal vaak over het leven van mensen die bijna alles hebben maar wij gaan dat anders doen.</w:t>
      </w:r>
    </w:p>
    <w:p w14:paraId="7083B2A6" w14:textId="519C5727" w:rsidR="003545FC" w:rsidRDefault="002E4B33" w:rsidP="003545FC">
      <w:pPr>
        <w:pStyle w:val="Heading1"/>
      </w:pPr>
      <w:bookmarkStart w:id="9" w:name="_Toc86137094"/>
      <w:r>
        <w:t>Oplossing</w:t>
      </w:r>
      <w:bookmarkEnd w:id="9"/>
    </w:p>
    <w:p w14:paraId="385D7244" w14:textId="3169B4B8" w:rsidR="002213A0" w:rsidRPr="002213A0" w:rsidRDefault="00055B8D" w:rsidP="002213A0">
      <w:r>
        <w:t xml:space="preserve">Wij gaan het probleem oplossen door het anders te doen dan de concurenten met een verhaal wat wat minder “over the top” is dan de concurenten </w:t>
      </w:r>
    </w:p>
    <w:p w14:paraId="23C658BC" w14:textId="6F5BE19A" w:rsidR="002213A0" w:rsidRPr="003D4E71" w:rsidRDefault="002213A0" w:rsidP="002213A0">
      <w:pPr>
        <w:pStyle w:val="Heading1"/>
      </w:pPr>
      <w:bookmarkStart w:id="10" w:name="_Toc86137095"/>
      <w:r>
        <w:t>Probleemvorming</w:t>
      </w:r>
      <w:bookmarkEnd w:id="10"/>
    </w:p>
    <w:p w14:paraId="2DB043B1" w14:textId="49CCBDAD" w:rsidR="00060FD4" w:rsidRPr="003D4E71" w:rsidRDefault="002213A0" w:rsidP="00060FD4">
      <w:r w:rsidRPr="002213A0">
        <w:rPr>
          <w:rFonts w:cs="Helvetica"/>
        </w:rPr>
        <w:t>Met onze app hopen wij de gebruikers een leuke tijdsverdrijver te geven die door middel van API's ieder seizoen een andere feel heeft door wisselende styling en ook andere opties in de storyline op basis van het seizoen denk bijvoorbeeld aan de mogelijkheid om een sneeuwballen gevecht te houden met vrienden in de winter of lekker te gaan zonnen in de zomer</w:t>
      </w:r>
      <w:r>
        <w:rPr>
          <w:rFonts w:cs="Helvetica"/>
          <w:color w:val="DCDDDE"/>
        </w:rPr>
        <w:t>.</w:t>
      </w:r>
    </w:p>
    <w:p w14:paraId="5AB1AE0A" w14:textId="4BBDB7FD" w:rsidR="003545FC" w:rsidRPr="003D4E71" w:rsidRDefault="003545FC" w:rsidP="003545FC">
      <w:pPr>
        <w:pStyle w:val="Heading1"/>
      </w:pPr>
      <w:bookmarkStart w:id="11" w:name="_Toc86137096"/>
      <w:r w:rsidRPr="003D4E71">
        <w:t>Verdienmodelen</w:t>
      </w:r>
      <w:bookmarkEnd w:id="11"/>
    </w:p>
    <w:p w14:paraId="78EEC281" w14:textId="19E33C01" w:rsidR="00B808C7" w:rsidRPr="003D4E71" w:rsidRDefault="00167EAE" w:rsidP="00060FD4">
      <w:r>
        <w:t xml:space="preserve">Als primaire vorm om onze app winstgevend te laten zijn zullen wij onderin en bovenin de </w:t>
      </w:r>
      <w:r w:rsidR="00F95843">
        <w:t>app voortdurend advertenties te tonen</w:t>
      </w:r>
      <w:r w:rsidR="00B808C7">
        <w:t>.</w:t>
      </w:r>
      <w:r w:rsidR="00F95843">
        <w:t xml:space="preserve"> </w:t>
      </w:r>
      <w:r w:rsidR="00B808C7">
        <w:t>Daarnaast zal er</w:t>
      </w:r>
      <w:r w:rsidR="00F95843">
        <w:t xml:space="preserve"> om de zoveel tijd een advertentie groot in het beeld</w:t>
      </w:r>
      <w:r w:rsidR="00B808C7">
        <w:t xml:space="preserve"> komen</w:t>
      </w:r>
      <w:r w:rsidR="00F95843">
        <w:t xml:space="preserve"> waar de gebruiker</w:t>
      </w:r>
      <w:r w:rsidR="00B808C7">
        <w:t xml:space="preserve"> verplicht wordt om hier</w:t>
      </w:r>
      <w:r w:rsidR="00F95843">
        <w:t xml:space="preserve"> enkele seconden </w:t>
      </w:r>
      <w:r w:rsidR="00B808C7">
        <w:t xml:space="preserve">naar te kijken tot de mogelijkheid verschijnt om deze weg te klikken. Verder zal er in het start menu een knop aanwezig zijn waar de gebruiker voor 2 euro de advertenties permanent </w:t>
      </w:r>
      <w:r w:rsidR="00B46B7F">
        <w:t>kan laten verwijderen.</w:t>
      </w:r>
    </w:p>
    <w:p w14:paraId="02BFCF19" w14:textId="44F68FD2" w:rsidR="006F5DB9" w:rsidRPr="00D5595D" w:rsidRDefault="00B102CF" w:rsidP="006F5DB9">
      <w:pPr>
        <w:pStyle w:val="Heading1"/>
        <w:rPr>
          <w:lang w:val="en-US"/>
        </w:rPr>
      </w:pPr>
      <w:bookmarkStart w:id="12" w:name="_Toc86137097"/>
      <w:r>
        <w:rPr>
          <w:noProof/>
          <w:lang w:val="en-US"/>
        </w:rPr>
        <w:lastRenderedPageBreak/>
        <w:drawing>
          <wp:anchor distT="0" distB="0" distL="114300" distR="114300" simplePos="0" relativeHeight="251658240" behindDoc="1" locked="0" layoutInCell="1" allowOverlap="1" wp14:anchorId="0FC26931" wp14:editId="30E74561">
            <wp:simplePos x="0" y="0"/>
            <wp:positionH relativeFrom="margin">
              <wp:align>left</wp:align>
            </wp:positionH>
            <wp:positionV relativeFrom="page">
              <wp:posOffset>1501140</wp:posOffset>
            </wp:positionV>
            <wp:extent cx="2628265" cy="1851660"/>
            <wp:effectExtent l="0" t="0" r="63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265" cy="1851660"/>
                    </a:xfrm>
                    <a:prstGeom prst="rect">
                      <a:avLst/>
                    </a:prstGeom>
                  </pic:spPr>
                </pic:pic>
              </a:graphicData>
            </a:graphic>
            <wp14:sizeRelH relativeFrom="margin">
              <wp14:pctWidth>0</wp14:pctWidth>
            </wp14:sizeRelH>
            <wp14:sizeRelV relativeFrom="margin">
              <wp14:pctHeight>0</wp14:pctHeight>
            </wp14:sizeRelV>
          </wp:anchor>
        </w:drawing>
      </w:r>
      <w:r w:rsidR="006F5DB9">
        <w:rPr>
          <w:noProof/>
          <w:lang w:val="en-US"/>
        </w:rPr>
        <w:drawing>
          <wp:anchor distT="0" distB="0" distL="114300" distR="114300" simplePos="0" relativeHeight="251659264" behindDoc="1" locked="0" layoutInCell="1" allowOverlap="1" wp14:anchorId="140DE6FB" wp14:editId="32714152">
            <wp:simplePos x="0" y="0"/>
            <wp:positionH relativeFrom="margin">
              <wp:posOffset>2667000</wp:posOffset>
            </wp:positionH>
            <wp:positionV relativeFrom="page">
              <wp:posOffset>1493520</wp:posOffset>
            </wp:positionV>
            <wp:extent cx="2811780" cy="1821180"/>
            <wp:effectExtent l="0" t="0" r="7620" b="7620"/>
            <wp:wrapTight wrapText="bothSides">
              <wp:wrapPolygon edited="0">
                <wp:start x="0" y="0"/>
                <wp:lineTo x="0" y="21464"/>
                <wp:lineTo x="21512" y="21464"/>
                <wp:lineTo x="2151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1821180"/>
                    </a:xfrm>
                    <a:prstGeom prst="rect">
                      <a:avLst/>
                    </a:prstGeom>
                  </pic:spPr>
                </pic:pic>
              </a:graphicData>
            </a:graphic>
            <wp14:sizeRelH relativeFrom="margin">
              <wp14:pctWidth>0</wp14:pctWidth>
            </wp14:sizeRelH>
            <wp14:sizeRelV relativeFrom="margin">
              <wp14:pctHeight>0</wp14:pctHeight>
            </wp14:sizeRelV>
          </wp:anchor>
        </w:drawing>
      </w:r>
      <w:r w:rsidR="003545FC" w:rsidRPr="00D5595D">
        <w:rPr>
          <w:lang w:val="en-US"/>
        </w:rPr>
        <w:t>Trends</w:t>
      </w:r>
      <w:bookmarkEnd w:id="12"/>
    </w:p>
    <w:p w14:paraId="238B7152" w14:textId="77777777" w:rsidR="00B102CF" w:rsidRPr="00D5595D" w:rsidRDefault="00B102CF" w:rsidP="00B102CF">
      <w:pPr>
        <w:pStyle w:val="Heading1"/>
        <w:rPr>
          <w:lang w:val="en-US"/>
        </w:rPr>
      </w:pPr>
    </w:p>
    <w:p w14:paraId="0ACA48E1" w14:textId="12449E35" w:rsidR="00060FD4" w:rsidRPr="00D5595D" w:rsidRDefault="00B102CF" w:rsidP="00B102CF">
      <w:pPr>
        <w:pStyle w:val="Heading1"/>
        <w:rPr>
          <w:lang w:val="en-US"/>
        </w:rPr>
      </w:pPr>
      <w:bookmarkStart w:id="13" w:name="_Toc86137098"/>
      <w:r>
        <w:rPr>
          <w:noProof/>
        </w:rPr>
        <w:drawing>
          <wp:anchor distT="0" distB="0" distL="114300" distR="114300" simplePos="0" relativeHeight="251660288" behindDoc="1" locked="0" layoutInCell="1" allowOverlap="1" wp14:anchorId="1AA543A4" wp14:editId="6D76161E">
            <wp:simplePos x="0" y="0"/>
            <wp:positionH relativeFrom="margin">
              <wp:align>right</wp:align>
            </wp:positionH>
            <wp:positionV relativeFrom="paragraph">
              <wp:posOffset>454025</wp:posOffset>
            </wp:positionV>
            <wp:extent cx="5486400" cy="3628390"/>
            <wp:effectExtent l="0" t="0" r="0" b="0"/>
            <wp:wrapTight wrapText="bothSides">
              <wp:wrapPolygon edited="0">
                <wp:start x="0" y="0"/>
                <wp:lineTo x="0" y="21434"/>
                <wp:lineTo x="21525" y="21434"/>
                <wp:lineTo x="21525" y="0"/>
                <wp:lineTo x="0" y="0"/>
              </wp:wrapPolygon>
            </wp:wrapTight>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14:sizeRelH relativeFrom="margin">
              <wp14:pctWidth>0</wp14:pctWidth>
            </wp14:sizeRelH>
          </wp:anchor>
        </w:drawing>
      </w:r>
      <w:r w:rsidR="006F5DB9" w:rsidRPr="00D5595D">
        <w:rPr>
          <w:lang w:val="en-US"/>
        </w:rPr>
        <w:t>Benchmarking</w:t>
      </w:r>
      <w:bookmarkEnd w:id="13"/>
    </w:p>
    <w:p w14:paraId="67F96933" w14:textId="03F74A44" w:rsidR="00060FD4" w:rsidRPr="00D5595D" w:rsidRDefault="00060FD4" w:rsidP="00060FD4">
      <w:pPr>
        <w:rPr>
          <w:lang w:val="en-US"/>
        </w:rPr>
      </w:pPr>
    </w:p>
    <w:p w14:paraId="692BD317" w14:textId="77777777" w:rsidR="0074542B" w:rsidRPr="00D5595D" w:rsidRDefault="0074542B" w:rsidP="003545FC">
      <w:pPr>
        <w:pStyle w:val="Heading1"/>
        <w:rPr>
          <w:lang w:val="en-US"/>
        </w:rPr>
      </w:pPr>
    </w:p>
    <w:p w14:paraId="395D3578" w14:textId="608FA2F3" w:rsidR="0074542B" w:rsidRPr="00D5595D" w:rsidRDefault="0074542B" w:rsidP="003545FC">
      <w:pPr>
        <w:pStyle w:val="Heading1"/>
        <w:rPr>
          <w:lang w:val="en-US"/>
        </w:rPr>
      </w:pPr>
    </w:p>
    <w:p w14:paraId="060BDE34" w14:textId="514E0686" w:rsidR="008C4C2D" w:rsidRPr="00493A8B" w:rsidRDefault="00A30CB9" w:rsidP="003545FC">
      <w:pPr>
        <w:pStyle w:val="Heading1"/>
        <w:rPr>
          <w:lang w:val="en-US"/>
        </w:rPr>
      </w:pPr>
      <w:bookmarkStart w:id="14" w:name="_Toc86137099"/>
      <w:r w:rsidRPr="00493A8B">
        <w:rPr>
          <w:lang w:val="en-US"/>
        </w:rPr>
        <w:t>Feedback</w:t>
      </w:r>
      <w:bookmarkEnd w:id="14"/>
      <w:r w:rsidRPr="00493A8B">
        <w:rPr>
          <w:lang w:val="en-US"/>
        </w:rPr>
        <w:t xml:space="preserve"> </w:t>
      </w:r>
    </w:p>
    <w:p w14:paraId="15B2ACD4" w14:textId="05F61EC0" w:rsidR="008C4C2D" w:rsidRPr="00493A8B" w:rsidRDefault="00D430A8" w:rsidP="008C4C2D">
      <w:pPr>
        <w:rPr>
          <w:lang w:val="en-US"/>
        </w:rPr>
      </w:pPr>
      <w:hyperlink r:id="rId11" w:history="1">
        <w:r w:rsidR="005D2A87" w:rsidRPr="00493A8B">
          <w:rPr>
            <w:rStyle w:val="Hyperlink"/>
            <w:lang w:val="en-US"/>
          </w:rPr>
          <w:t>https://www.survio.com/survey/d/B3D9A7L9I3C8P5B6N</w:t>
        </w:r>
      </w:hyperlink>
      <w:r w:rsidR="005D2A87" w:rsidRPr="00493A8B">
        <w:rPr>
          <w:lang w:val="en-US"/>
        </w:rPr>
        <w:t xml:space="preserve"> </w:t>
      </w:r>
      <w:r w:rsidR="00F928A9">
        <w:rPr>
          <w:noProof/>
        </w:rPr>
        <w:drawing>
          <wp:inline distT="0" distB="0" distL="0" distR="0" wp14:anchorId="4E064EF7" wp14:editId="2FEC93C2">
            <wp:extent cx="5753100" cy="6301740"/>
            <wp:effectExtent l="0" t="0" r="0" b="381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2"/>
                    <a:stretch>
                      <a:fillRect/>
                    </a:stretch>
                  </pic:blipFill>
                  <pic:spPr>
                    <a:xfrm>
                      <a:off x="0" y="0"/>
                      <a:ext cx="5769781" cy="6320012"/>
                    </a:xfrm>
                    <a:prstGeom prst="rect">
                      <a:avLst/>
                    </a:prstGeom>
                  </pic:spPr>
                </pic:pic>
              </a:graphicData>
            </a:graphic>
          </wp:inline>
        </w:drawing>
      </w:r>
    </w:p>
    <w:p w14:paraId="4C56C826" w14:textId="76804BB0" w:rsidR="00F37900" w:rsidRDefault="00C4452B" w:rsidP="00C4452B">
      <w:pPr>
        <w:pStyle w:val="Heading1"/>
      </w:pPr>
      <w:bookmarkStart w:id="15" w:name="_Toc86137100"/>
      <w:r>
        <w:rPr>
          <w:noProof/>
        </w:rPr>
        <w:lastRenderedPageBreak/>
        <w:drawing>
          <wp:anchor distT="0" distB="0" distL="114300" distR="114300" simplePos="0" relativeHeight="251662336" behindDoc="1" locked="0" layoutInCell="1" allowOverlap="1" wp14:anchorId="0DDA2F26" wp14:editId="2609D6E0">
            <wp:simplePos x="0" y="0"/>
            <wp:positionH relativeFrom="margin">
              <wp:align>right</wp:align>
            </wp:positionH>
            <wp:positionV relativeFrom="paragraph">
              <wp:posOffset>340995</wp:posOffset>
            </wp:positionV>
            <wp:extent cx="1914525" cy="4400550"/>
            <wp:effectExtent l="0" t="0" r="9525" b="0"/>
            <wp:wrapTight wrapText="bothSides">
              <wp:wrapPolygon edited="0">
                <wp:start x="0" y="0"/>
                <wp:lineTo x="0" y="21506"/>
                <wp:lineTo x="21493" y="21506"/>
                <wp:lineTo x="21493" y="0"/>
                <wp:lineTo x="0" y="0"/>
              </wp:wrapPolygon>
            </wp:wrapTight>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4525" cy="4400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0B5BD35" wp14:editId="32F95C2A">
            <wp:simplePos x="0" y="0"/>
            <wp:positionH relativeFrom="column">
              <wp:posOffset>1656715</wp:posOffset>
            </wp:positionH>
            <wp:positionV relativeFrom="paragraph">
              <wp:posOffset>360045</wp:posOffset>
            </wp:positionV>
            <wp:extent cx="1895475" cy="4362450"/>
            <wp:effectExtent l="0" t="0" r="9525" b="0"/>
            <wp:wrapTight wrapText="bothSides">
              <wp:wrapPolygon edited="0">
                <wp:start x="0" y="0"/>
                <wp:lineTo x="0" y="21506"/>
                <wp:lineTo x="21491" y="21506"/>
                <wp:lineTo x="21491" y="0"/>
                <wp:lineTo x="0" y="0"/>
              </wp:wrapPolygon>
            </wp:wrapTight>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43624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1312" behindDoc="1" locked="0" layoutInCell="1" allowOverlap="1" wp14:anchorId="7E841E91" wp14:editId="0A405DDC">
            <wp:simplePos x="0" y="0"/>
            <wp:positionH relativeFrom="margin">
              <wp:align>left</wp:align>
            </wp:positionH>
            <wp:positionV relativeFrom="paragraph">
              <wp:posOffset>369570</wp:posOffset>
            </wp:positionV>
            <wp:extent cx="1619250" cy="4342130"/>
            <wp:effectExtent l="0" t="0" r="0" b="1270"/>
            <wp:wrapTight wrapText="bothSides">
              <wp:wrapPolygon edited="0">
                <wp:start x="0" y="0"/>
                <wp:lineTo x="0" y="21512"/>
                <wp:lineTo x="21346" y="21512"/>
                <wp:lineTo x="21346" y="0"/>
                <wp:lineTo x="0" y="0"/>
              </wp:wrapPolygon>
            </wp:wrapTight>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4342130"/>
                    </a:xfrm>
                    <a:prstGeom prst="rect">
                      <a:avLst/>
                    </a:prstGeom>
                    <a:noFill/>
                    <a:ln>
                      <a:noFill/>
                    </a:ln>
                  </pic:spPr>
                </pic:pic>
              </a:graphicData>
            </a:graphic>
            <wp14:sizeRelH relativeFrom="margin">
              <wp14:pctWidth>0</wp14:pctWidth>
            </wp14:sizeRelH>
          </wp:anchor>
        </w:drawing>
      </w:r>
      <w:r w:rsidR="008C4C2D">
        <w:t>Wireframe</w:t>
      </w:r>
      <w:bookmarkEnd w:id="15"/>
      <w:r>
        <w:t xml:space="preserve"> 1</w:t>
      </w:r>
    </w:p>
    <w:p w14:paraId="077B10DE" w14:textId="3651ADAB" w:rsidR="00F37900" w:rsidRDefault="00F37900">
      <w:r>
        <w:br w:type="page"/>
      </w:r>
    </w:p>
    <w:p w14:paraId="27A0A754" w14:textId="0BAB6923" w:rsidR="00F37900" w:rsidRDefault="00F37900" w:rsidP="007353CE">
      <w:pPr>
        <w:pStyle w:val="Heading1"/>
      </w:pPr>
      <w:r>
        <w:lastRenderedPageBreak/>
        <w:t>Wireframe 2</w:t>
      </w:r>
    </w:p>
    <w:p w14:paraId="3AD46D83" w14:textId="5900428E" w:rsidR="00493A8B" w:rsidRDefault="00F37900">
      <w:r>
        <w:rPr>
          <w:noProof/>
        </w:rPr>
        <w:drawing>
          <wp:inline distT="0" distB="0" distL="0" distR="0" wp14:anchorId="7E7C8ECC" wp14:editId="649BD2AF">
            <wp:extent cx="1790700" cy="3576133"/>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1810029" cy="3614734"/>
                    </a:xfrm>
                    <a:prstGeom prst="rect">
                      <a:avLst/>
                    </a:prstGeom>
                  </pic:spPr>
                </pic:pic>
              </a:graphicData>
            </a:graphic>
          </wp:inline>
        </w:drawing>
      </w:r>
      <w:r w:rsidR="007C68E7">
        <w:rPr>
          <w:noProof/>
        </w:rPr>
        <w:drawing>
          <wp:inline distT="0" distB="0" distL="0" distR="0" wp14:anchorId="3CE635FE" wp14:editId="4BBFC73B">
            <wp:extent cx="1821180" cy="3589422"/>
            <wp:effectExtent l="0" t="0" r="762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7"/>
                    <a:stretch>
                      <a:fillRect/>
                    </a:stretch>
                  </pic:blipFill>
                  <pic:spPr>
                    <a:xfrm>
                      <a:off x="0" y="0"/>
                      <a:ext cx="1828036" cy="3602936"/>
                    </a:xfrm>
                    <a:prstGeom prst="rect">
                      <a:avLst/>
                    </a:prstGeom>
                  </pic:spPr>
                </pic:pic>
              </a:graphicData>
            </a:graphic>
          </wp:inline>
        </w:drawing>
      </w:r>
      <w:r w:rsidR="007C68E7">
        <w:rPr>
          <w:noProof/>
        </w:rPr>
        <w:drawing>
          <wp:inline distT="0" distB="0" distL="0" distR="0" wp14:anchorId="51BF885B" wp14:editId="064E9ED5">
            <wp:extent cx="1798320" cy="3532414"/>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8"/>
                    <a:stretch>
                      <a:fillRect/>
                    </a:stretch>
                  </pic:blipFill>
                  <pic:spPr>
                    <a:xfrm>
                      <a:off x="0" y="0"/>
                      <a:ext cx="1803440" cy="3542471"/>
                    </a:xfrm>
                    <a:prstGeom prst="rect">
                      <a:avLst/>
                    </a:prstGeom>
                  </pic:spPr>
                </pic:pic>
              </a:graphicData>
            </a:graphic>
          </wp:inline>
        </w:drawing>
      </w:r>
    </w:p>
    <w:p w14:paraId="47BDD77A" w14:textId="77777777" w:rsidR="007353CE" w:rsidRPr="007353CE" w:rsidRDefault="007353CE" w:rsidP="007353CE">
      <w:pPr>
        <w:pStyle w:val="Heading1"/>
      </w:pPr>
      <w:r>
        <w:t>Andere games</w:t>
      </w:r>
    </w:p>
    <w:p w14:paraId="0EAC57FC" w14:textId="1A15F2C5" w:rsidR="00F37900" w:rsidRDefault="007353CE" w:rsidP="007353CE">
      <w:r>
        <w:rPr>
          <w:noProof/>
        </w:rPr>
        <w:drawing>
          <wp:inline distT="0" distB="0" distL="0" distR="0" wp14:anchorId="570F23F1" wp14:editId="39C2B660">
            <wp:extent cx="5486400" cy="911225"/>
            <wp:effectExtent l="0" t="0" r="0" b="317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9"/>
                    <a:stretch>
                      <a:fillRect/>
                    </a:stretch>
                  </pic:blipFill>
                  <pic:spPr>
                    <a:xfrm>
                      <a:off x="0" y="0"/>
                      <a:ext cx="5486400" cy="911225"/>
                    </a:xfrm>
                    <a:prstGeom prst="rect">
                      <a:avLst/>
                    </a:prstGeom>
                  </pic:spPr>
                </pic:pic>
              </a:graphicData>
            </a:graphic>
          </wp:inline>
        </w:drawing>
      </w:r>
      <w:r w:rsidR="00F37900">
        <w:br w:type="page"/>
      </w:r>
    </w:p>
    <w:p w14:paraId="72856D83" w14:textId="113B073F" w:rsidR="008C4C2D" w:rsidRDefault="007353CE" w:rsidP="007353CE">
      <w:pPr>
        <w:pStyle w:val="Heading1"/>
      </w:pPr>
      <w:r>
        <w:lastRenderedPageBreak/>
        <w:t>Ontwerpdiffrentiatie</w:t>
      </w:r>
    </w:p>
    <w:p w14:paraId="20F63799" w14:textId="4BEC3B9C" w:rsidR="007353CE" w:rsidRPr="007353CE" w:rsidRDefault="00AE484B" w:rsidP="007353CE">
      <w:r>
        <w:t>In design 1 gingen we voor een erg drukke achtergrond,</w:t>
      </w:r>
      <w:r w:rsidR="00A67ADC">
        <w:t xml:space="preserve"> dit hebben wij in design 2 teruggebracht naar een blanco achtergrond </w:t>
      </w:r>
      <w:r w:rsidR="005E33EA">
        <w:t>met enkel een paar symbolen die de seizoenen representateren</w:t>
      </w:r>
      <w:r w:rsidR="00750D17">
        <w:t>. Een ander verschil tussen de twee ontwerpen is het aantal advertenties</w:t>
      </w:r>
      <w:r w:rsidR="005C17D5">
        <w:t xml:space="preserve">, In het eerste design kozen wij er namelijk voor om zowel onder aan het scherm als boven aan het scherm een ad te plaatsen, bij ontwerp 2 hebben we gekozen om enkel nog een reclameblok onder aan het scherm te houden. Maar misschien nog we de meest significante verandering is dat we in design 1 een speelse indeling hadden van de knoppen in de app en deze in design 2 </w:t>
      </w:r>
      <w:r w:rsidR="006D2680">
        <w:t>mooi geordend staan.</w:t>
      </w:r>
      <w:r w:rsidR="003A507C">
        <w:t xml:space="preserve"> Ook hebben we in design 2 de optie toegevoeg om het geluid van onze app uit te kunnen zetten</w:t>
      </w:r>
    </w:p>
    <w:sectPr w:rsidR="007353CE" w:rsidRPr="007353CE">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8F030" w14:textId="77777777" w:rsidR="00D430A8" w:rsidRDefault="00D430A8" w:rsidP="00C6554A">
      <w:pPr>
        <w:spacing w:before="0" w:after="0" w:line="240" w:lineRule="auto"/>
      </w:pPr>
      <w:r>
        <w:separator/>
      </w:r>
    </w:p>
  </w:endnote>
  <w:endnote w:type="continuationSeparator" w:id="0">
    <w:p w14:paraId="602E018C" w14:textId="77777777" w:rsidR="00D430A8" w:rsidRDefault="00D430A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5247C"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1CDA7" w14:textId="77777777" w:rsidR="00D430A8" w:rsidRDefault="00D430A8" w:rsidP="00C6554A">
      <w:pPr>
        <w:spacing w:before="0" w:after="0" w:line="240" w:lineRule="auto"/>
      </w:pPr>
      <w:r>
        <w:separator/>
      </w:r>
    </w:p>
  </w:footnote>
  <w:footnote w:type="continuationSeparator" w:id="0">
    <w:p w14:paraId="10A68A1B" w14:textId="77777777" w:rsidR="00D430A8" w:rsidRDefault="00D430A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FCD1ABF"/>
    <w:multiLevelType w:val="multilevel"/>
    <w:tmpl w:val="88F0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FA77742"/>
    <w:multiLevelType w:val="multilevel"/>
    <w:tmpl w:val="EDE2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478"/>
    <w:rsid w:val="00055B8D"/>
    <w:rsid w:val="00060FD4"/>
    <w:rsid w:val="0015746A"/>
    <w:rsid w:val="00167EAE"/>
    <w:rsid w:val="002213A0"/>
    <w:rsid w:val="002554CD"/>
    <w:rsid w:val="00293B83"/>
    <w:rsid w:val="002B4294"/>
    <w:rsid w:val="002E4B33"/>
    <w:rsid w:val="00333D0D"/>
    <w:rsid w:val="003545FC"/>
    <w:rsid w:val="003A507C"/>
    <w:rsid w:val="003C4034"/>
    <w:rsid w:val="003D4E71"/>
    <w:rsid w:val="00493A8B"/>
    <w:rsid w:val="004A41FA"/>
    <w:rsid w:val="004C049F"/>
    <w:rsid w:val="005000E2"/>
    <w:rsid w:val="00540EC7"/>
    <w:rsid w:val="00565BD7"/>
    <w:rsid w:val="005C17D5"/>
    <w:rsid w:val="005D2A87"/>
    <w:rsid w:val="005E33EA"/>
    <w:rsid w:val="00645B48"/>
    <w:rsid w:val="00692478"/>
    <w:rsid w:val="006A3CE7"/>
    <w:rsid w:val="006C62D9"/>
    <w:rsid w:val="006D2680"/>
    <w:rsid w:val="006F5DB9"/>
    <w:rsid w:val="007353CE"/>
    <w:rsid w:val="0074542B"/>
    <w:rsid w:val="00750D17"/>
    <w:rsid w:val="00774ED2"/>
    <w:rsid w:val="007C68E7"/>
    <w:rsid w:val="008C4C2D"/>
    <w:rsid w:val="00905C9E"/>
    <w:rsid w:val="00925B55"/>
    <w:rsid w:val="00A30CB9"/>
    <w:rsid w:val="00A648C1"/>
    <w:rsid w:val="00A67ADC"/>
    <w:rsid w:val="00A77574"/>
    <w:rsid w:val="00AC0DD8"/>
    <w:rsid w:val="00AC16FD"/>
    <w:rsid w:val="00AE484B"/>
    <w:rsid w:val="00B102CF"/>
    <w:rsid w:val="00B46B7F"/>
    <w:rsid w:val="00B77098"/>
    <w:rsid w:val="00B808C7"/>
    <w:rsid w:val="00C23648"/>
    <w:rsid w:val="00C4452B"/>
    <w:rsid w:val="00C54F27"/>
    <w:rsid w:val="00C6554A"/>
    <w:rsid w:val="00CA5C72"/>
    <w:rsid w:val="00D12AAC"/>
    <w:rsid w:val="00D216F7"/>
    <w:rsid w:val="00D430A8"/>
    <w:rsid w:val="00D5595D"/>
    <w:rsid w:val="00D74546"/>
    <w:rsid w:val="00E567CF"/>
    <w:rsid w:val="00E65A07"/>
    <w:rsid w:val="00ED7C44"/>
    <w:rsid w:val="00F37900"/>
    <w:rsid w:val="00F928A9"/>
    <w:rsid w:val="00F95843"/>
    <w:rsid w:val="00FD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763FD"/>
  <w15:chartTrackingRefBased/>
  <w15:docId w15:val="{3A6FFE74-1C73-46AD-859F-E3AC8FB4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92478"/>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692478"/>
    <w:pPr>
      <w:spacing w:before="0" w:after="100" w:line="259" w:lineRule="auto"/>
    </w:pPr>
    <w:rPr>
      <w:color w:val="auto"/>
    </w:rPr>
  </w:style>
  <w:style w:type="paragraph" w:styleId="TOC2">
    <w:name w:val="toc 2"/>
    <w:basedOn w:val="Normal"/>
    <w:next w:val="Normal"/>
    <w:autoRedefine/>
    <w:uiPriority w:val="39"/>
    <w:unhideWhenUsed/>
    <w:rsid w:val="00692478"/>
    <w:pPr>
      <w:spacing w:after="100"/>
      <w:ind w:left="220"/>
    </w:pPr>
  </w:style>
  <w:style w:type="character" w:styleId="UnresolvedMention">
    <w:name w:val="Unresolved Mention"/>
    <w:basedOn w:val="DefaultParagraphFont"/>
    <w:uiPriority w:val="99"/>
    <w:semiHidden/>
    <w:unhideWhenUsed/>
    <w:rsid w:val="005D2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287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rvio.com/survey/d/B3D9A7L9I3C8P5B6N"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o\AppData\Local\Microsoft\Office\16.0\DTS\en-US%7b1A832029-42E1-4D73-ABBB-6890E30E361B%7d\%7bB8EB56EE-169B-4EE9-AD94-97AEB8803300%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{B8EB56EE-169B-4EE9-AD94-97AEB8803300}tf02835058_win32.dotx</Template>
  <TotalTime>916</TotalTime>
  <Pages>8</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van Doeland</dc:creator>
  <cp:keywords/>
  <dc:description/>
  <cp:lastModifiedBy>Marco van Doeland</cp:lastModifiedBy>
  <cp:revision>28</cp:revision>
  <dcterms:created xsi:type="dcterms:W3CDTF">2021-09-21T08:02:00Z</dcterms:created>
  <dcterms:modified xsi:type="dcterms:W3CDTF">2021-11-28T20:22:00Z</dcterms:modified>
</cp:coreProperties>
</file>